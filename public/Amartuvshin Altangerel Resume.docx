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06CD79A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2CCBF03" w14:textId="7B4FE0BE" w:rsidR="001B2ABD" w:rsidRDefault="00C14E11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824C2DA" wp14:editId="243AF9AF">
                  <wp:extent cx="1318260" cy="1980877"/>
                  <wp:effectExtent l="0" t="0" r="0" b="635"/>
                  <wp:docPr id="816558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491" cy="1985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33C8C4D6" w14:textId="77777777" w:rsidR="001B2ABD" w:rsidRPr="00C14E11" w:rsidRDefault="001B2ABD" w:rsidP="000C45FF">
            <w:pPr>
              <w:tabs>
                <w:tab w:val="left" w:pos="990"/>
              </w:tabs>
              <w:rPr>
                <w:sz w:val="48"/>
                <w:szCs w:val="48"/>
              </w:rPr>
            </w:pPr>
          </w:p>
        </w:tc>
        <w:tc>
          <w:tcPr>
            <w:tcW w:w="6470" w:type="dxa"/>
            <w:vAlign w:val="bottom"/>
          </w:tcPr>
          <w:p w14:paraId="38340B34" w14:textId="115BD816" w:rsidR="001B2ABD" w:rsidRPr="00C14E11" w:rsidRDefault="00C14E11" w:rsidP="00C14E11">
            <w:pPr>
              <w:pStyle w:val="Title"/>
              <w:jc w:val="both"/>
              <w:rPr>
                <w:rFonts w:ascii="Times New Roman" w:hAnsi="Times New Roman" w:cs="Times New Roman"/>
                <w:sz w:val="48"/>
                <w:szCs w:val="48"/>
              </w:rPr>
            </w:pPr>
            <w:r w:rsidRPr="00C14E11">
              <w:rPr>
                <w:rFonts w:ascii="Times New Roman" w:hAnsi="Times New Roman" w:cs="Times New Roman"/>
                <w:sz w:val="48"/>
                <w:szCs w:val="48"/>
              </w:rPr>
              <w:t>aMARTUVSHIN aLTANGEREL</w:t>
            </w:r>
          </w:p>
          <w:p w14:paraId="13730D40" w14:textId="77777777" w:rsidR="00C14E11" w:rsidRDefault="00C14E11" w:rsidP="00C14E11"/>
          <w:p w14:paraId="2C706E1F" w14:textId="77777777" w:rsidR="00C14E11" w:rsidRPr="00C14E11" w:rsidRDefault="00C14E11" w:rsidP="00C14E11"/>
          <w:p w14:paraId="3F9E8BFA" w14:textId="0566F930" w:rsidR="00C14E11" w:rsidRPr="00C14E11" w:rsidRDefault="00C14E11" w:rsidP="00C14E11">
            <w:pPr>
              <w:pStyle w:val="Subtitle"/>
              <w:rPr>
                <w:spacing w:val="0"/>
                <w:w w:val="100"/>
                <w:sz w:val="28"/>
              </w:rPr>
            </w:pPr>
            <w:r w:rsidRPr="00A83CE3">
              <w:rPr>
                <w:spacing w:val="0"/>
                <w:w w:val="64"/>
                <w:sz w:val="28"/>
              </w:rPr>
              <w:t>DATA ANALYST/SCIENTIS</w:t>
            </w:r>
            <w:r w:rsidRPr="00A83CE3">
              <w:rPr>
                <w:spacing w:val="21"/>
                <w:w w:val="64"/>
                <w:sz w:val="28"/>
              </w:rPr>
              <w:t>T</w:t>
            </w:r>
          </w:p>
        </w:tc>
      </w:tr>
      <w:tr w:rsidR="001B2ABD" w14:paraId="1FF51C64" w14:textId="77777777" w:rsidTr="001B2ABD">
        <w:tc>
          <w:tcPr>
            <w:tcW w:w="3600" w:type="dxa"/>
          </w:tcPr>
          <w:p w14:paraId="24E6C306" w14:textId="77777777" w:rsidR="00C14E11" w:rsidRDefault="00C14E11" w:rsidP="00C14E11">
            <w:pPr>
              <w:pStyle w:val="NormalWeb"/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lang w:eastAsia="ja-JP"/>
              </w:rPr>
            </w:pPr>
          </w:p>
          <w:p w14:paraId="418655A9" w14:textId="2BB39EFB" w:rsidR="00C14E11" w:rsidRPr="00C14E11" w:rsidRDefault="00C14E11" w:rsidP="00C14E11">
            <w:pPr>
              <w:pStyle w:val="NormalWeb"/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lang w:eastAsia="ja-JP"/>
              </w:rPr>
            </w:pPr>
            <w:r w:rsidRPr="00C14E11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lang w:eastAsia="ja-JP"/>
              </w:rPr>
              <w:t>Professional Summary</w:t>
            </w:r>
          </w:p>
          <w:p w14:paraId="60F003C8" w14:textId="3160C254" w:rsidR="00036450" w:rsidRPr="00DA7867" w:rsidRDefault="00C14E11" w:rsidP="00C14E11">
            <w:pPr>
              <w:rPr>
                <w:rFonts w:ascii="Times New Roman" w:hAnsi="Times New Roman" w:cs="Times New Roman"/>
                <w:sz w:val="22"/>
              </w:rPr>
            </w:pPr>
            <w:r w:rsidRPr="00DA7867">
              <w:rPr>
                <w:rFonts w:ascii="Times New Roman" w:hAnsi="Times New Roman" w:cs="Times New Roman"/>
                <w:sz w:val="22"/>
              </w:rPr>
              <w:t>Data Analyst/Scientist with over 4 of experience in data analysis, machine learning, and backend development. Skilled in Python programming, statistical analysis, and web development, with a proven track record of leveraging data-driven insights to drive business decisions in financial sector and optimize processes. Passionate about continuous learning and innovation.</w:t>
            </w:r>
          </w:p>
          <w:p w14:paraId="72CE048B" w14:textId="77777777" w:rsidR="00036450" w:rsidRDefault="00036450" w:rsidP="00036450"/>
          <w:sdt>
            <w:sdtPr>
              <w:id w:val="-1954003311"/>
              <w:placeholder>
                <w:docPart w:val="F83C305527394F17B015356CD8D40A84"/>
              </w:placeholder>
              <w:temporary/>
              <w:showingPlcHdr/>
              <w15:appearance w15:val="hidden"/>
            </w:sdtPr>
            <w:sdtContent>
              <w:p w14:paraId="6491301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9C656778A0AB45D996DFCA3890E4769A"/>
              </w:placeholder>
              <w:temporary/>
              <w:showingPlcHdr/>
              <w15:appearance w15:val="hidden"/>
            </w:sdtPr>
            <w:sdtContent>
              <w:p w14:paraId="30EFF732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51D8267B" w14:textId="23CF77E9" w:rsidR="004D3011" w:rsidRPr="004D3011" w:rsidRDefault="00C14E11" w:rsidP="004D3011">
            <w:r>
              <w:t>976-95808822</w:t>
            </w:r>
          </w:p>
          <w:p w14:paraId="099B6E30" w14:textId="77777777" w:rsidR="004D3011" w:rsidRDefault="004D3011" w:rsidP="004D3011"/>
          <w:sdt>
            <w:sdtPr>
              <w:id w:val="-240260293"/>
              <w:placeholder>
                <w:docPart w:val="5B91AB0D4F524BDCBB92CB4291E02FCE"/>
              </w:placeholder>
              <w:temporary/>
              <w:showingPlcHdr/>
              <w15:appearance w15:val="hidden"/>
            </w:sdtPr>
            <w:sdtContent>
              <w:p w14:paraId="2ADEDBB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2A0B342" w14:textId="3A171CA9" w:rsidR="00036450" w:rsidRDefault="00000000" w:rsidP="004D3011">
            <w:hyperlink r:id="rId8" w:history="1">
              <w:r w:rsidR="00C14E11" w:rsidRPr="00381B06">
                <w:rPr>
                  <w:rStyle w:val="Hyperlink"/>
                </w:rPr>
                <w:t>amartuvshineducation@gmail.com</w:t>
              </w:r>
            </w:hyperlink>
          </w:p>
          <w:p w14:paraId="2234A209" w14:textId="77777777" w:rsidR="00C14E11" w:rsidRDefault="00C14E11" w:rsidP="004D3011">
            <w:pPr>
              <w:rPr>
                <w:rStyle w:val="Hyperlink"/>
              </w:rPr>
            </w:pPr>
          </w:p>
          <w:p w14:paraId="0F69870E" w14:textId="50C58D44" w:rsidR="00C14E11" w:rsidRPr="00C14E11" w:rsidRDefault="00C14E11" w:rsidP="004D3011">
            <w:r w:rsidRPr="00C14E11">
              <w:t>AGE:</w:t>
            </w:r>
          </w:p>
          <w:p w14:paraId="572526AA" w14:textId="5D4FA898" w:rsidR="00C14E11" w:rsidRPr="00C14E11" w:rsidRDefault="00C14E11" w:rsidP="004D3011">
            <w:r w:rsidRPr="00C14E11">
              <w:t>30</w:t>
            </w:r>
          </w:p>
          <w:p w14:paraId="55826ECB" w14:textId="17BD4789" w:rsidR="004D3011" w:rsidRDefault="00C14E11" w:rsidP="00C14E11">
            <w:pPr>
              <w:pStyle w:val="Heading3"/>
            </w:pPr>
            <w:r>
              <w:t xml:space="preserve">Languages </w:t>
            </w:r>
          </w:p>
          <w:p w14:paraId="112AEA8C" w14:textId="3CBF1B2D" w:rsidR="00C14E11" w:rsidRPr="00C14E11" w:rsidRDefault="00C14E11" w:rsidP="00C14E11">
            <w:r w:rsidRPr="00C14E11">
              <w:t>English (</w:t>
            </w:r>
            <w:r w:rsidR="000F50D1">
              <w:t>TOEFL 93</w:t>
            </w:r>
            <w:r w:rsidRPr="00C14E11">
              <w:t>)</w:t>
            </w:r>
          </w:p>
          <w:p w14:paraId="3674AF5D" w14:textId="77777777" w:rsidR="00C14E11" w:rsidRPr="00C14E11" w:rsidRDefault="00C14E11" w:rsidP="00C14E11">
            <w:r w:rsidRPr="00C14E11">
              <w:t>Turkish (Somewhat Familiar)</w:t>
            </w:r>
          </w:p>
          <w:p w14:paraId="6A00FD1E" w14:textId="1BA88019" w:rsidR="004D3011" w:rsidRDefault="004D3011" w:rsidP="004D3011"/>
          <w:p w14:paraId="6AEACACB" w14:textId="23E4CD66" w:rsidR="00C14E11" w:rsidRPr="004D3011" w:rsidRDefault="00C14E11" w:rsidP="000F50D1">
            <w:pPr>
              <w:pStyle w:val="ListParagraph"/>
            </w:pPr>
          </w:p>
        </w:tc>
        <w:tc>
          <w:tcPr>
            <w:tcW w:w="720" w:type="dxa"/>
          </w:tcPr>
          <w:p w14:paraId="4C72C6C1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4843D39F313B4E05B77FD9A83A036DD3"/>
              </w:placeholder>
              <w:temporary/>
              <w:showingPlcHdr/>
              <w15:appearance w15:val="hidden"/>
            </w:sdtPr>
            <w:sdtContent>
              <w:p w14:paraId="6A3FC170" w14:textId="77777777" w:rsidR="001B2ABD" w:rsidRPr="00C14E11" w:rsidRDefault="00E25A26" w:rsidP="00036450">
                <w:pPr>
                  <w:pStyle w:val="Heading2"/>
                </w:pPr>
                <w:r w:rsidRPr="00C14E11">
                  <w:t>EDUCATION</w:t>
                </w:r>
              </w:p>
            </w:sdtContent>
          </w:sdt>
          <w:p w14:paraId="0EB7DE16" w14:textId="0C821F66" w:rsidR="00036450" w:rsidRPr="00C14E11" w:rsidRDefault="00C14E11" w:rsidP="00036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4E11">
              <w:rPr>
                <w:rFonts w:ascii="Times New Roman" w:hAnsi="Times New Roman" w:cs="Times New Roman"/>
                <w:sz w:val="24"/>
                <w:szCs w:val="24"/>
              </w:rPr>
              <w:t>Bachelor of Economics, University of Finance and Economics, Ulaanbaatar Mongolia, 2018</w:t>
            </w:r>
          </w:p>
          <w:p w14:paraId="3ECFA099" w14:textId="5E0B9A5E" w:rsidR="00036450" w:rsidRPr="00DE781B" w:rsidRDefault="00B33633" w:rsidP="00036450">
            <w:pPr>
              <w:pStyle w:val="Heading2"/>
              <w:rPr>
                <w:sz w:val="16"/>
                <w:szCs w:val="20"/>
                <w:lang w:val="mn-MN"/>
              </w:rPr>
            </w:pPr>
            <w:r>
              <w:rPr>
                <w:sz w:val="16"/>
                <w:szCs w:val="20"/>
              </w:rPr>
              <w:t xml:space="preserve"> </w:t>
            </w:r>
          </w:p>
          <w:p w14:paraId="5FE47885" w14:textId="0E2E948A" w:rsidR="00C14E11" w:rsidRPr="00C14E11" w:rsidRDefault="00C14E11" w:rsidP="00C14E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2"/>
                <w:szCs w:val="26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Senior Data Scientist | Khan</w:t>
            </w: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 xml:space="preserve"> </w:t>
            </w: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bank</w:t>
            </w: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 xml:space="preserve"> </w:t>
            </w: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|</w:t>
            </w: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 xml:space="preserve"> </w:t>
            </w: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Mongolia | 2023 - Present</w:t>
            </w:r>
          </w:p>
          <w:p w14:paraId="5AF07343" w14:textId="4E97777B" w:rsidR="00C14E11" w:rsidRPr="00C14E11" w:rsidRDefault="00C14E11" w:rsidP="00C14E11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Led a team of data engineer, analyst &amp; scientist to develop predictive models and perform statistical analysis on large datasets</w:t>
            </w:r>
            <w:r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 xml:space="preserve"> at largest bank in Mongolia</w:t>
            </w: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.</w:t>
            </w:r>
          </w:p>
          <w:p w14:paraId="5582AF39" w14:textId="77777777" w:rsidR="00C14E11" w:rsidRPr="00C14E11" w:rsidRDefault="00C14E11" w:rsidP="00C14E11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Designed and implemented machine learning algorithms using Python and scikit-learn.</w:t>
            </w:r>
          </w:p>
          <w:p w14:paraId="11890E67" w14:textId="77777777" w:rsidR="00C14E11" w:rsidRPr="00C14E11" w:rsidRDefault="00C14E11" w:rsidP="00C14E11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Conducted exploratory data analysis and data visualization to communicate insights effectively.</w:t>
            </w:r>
          </w:p>
          <w:p w14:paraId="51FA4016" w14:textId="029DF3BA" w:rsidR="00C14E11" w:rsidRPr="00C14E11" w:rsidRDefault="00C14E11" w:rsidP="00C14E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2"/>
                <w:szCs w:val="26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Data Scientist | Khan</w:t>
            </w: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 xml:space="preserve"> </w:t>
            </w: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bank</w:t>
            </w:r>
            <w:r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 xml:space="preserve"> </w:t>
            </w: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| 2020 -2023</w:t>
            </w:r>
          </w:p>
          <w:p w14:paraId="08796E74" w14:textId="77777777" w:rsidR="00C14E11" w:rsidRPr="00C14E11" w:rsidRDefault="00C14E11" w:rsidP="00C14E11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Developed predictive models for customer churn prediction, behavioral score &amp; debt collection.</w:t>
            </w:r>
          </w:p>
          <w:p w14:paraId="358EFF2E" w14:textId="77777777" w:rsidR="00C14E11" w:rsidRPr="00C14E11" w:rsidRDefault="00C14E11" w:rsidP="00C14E11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Automated data collection and analysis workflows using Python scripting and SQL queries.</w:t>
            </w:r>
          </w:p>
          <w:p w14:paraId="49E0538A" w14:textId="77777777" w:rsidR="00C14E11" w:rsidRPr="00C14E11" w:rsidRDefault="00C14E11" w:rsidP="00C14E11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Designed and developed RESTful APIs using Python &amp; Flask.</w:t>
            </w:r>
          </w:p>
          <w:p w14:paraId="3DF1A814" w14:textId="77777777" w:rsidR="00C14E11" w:rsidRPr="00C14E11" w:rsidRDefault="00C14E11" w:rsidP="00C14E11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Maintained System Environment for the website on Linux red hat.</w:t>
            </w:r>
          </w:p>
          <w:p w14:paraId="7AC9E406" w14:textId="1D8685CA" w:rsidR="00C14E11" w:rsidRPr="00C14E11" w:rsidRDefault="00C14E11" w:rsidP="00C14E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2"/>
                <w:szCs w:val="26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Intern &amp; Risk manager | Mongol Securities Exchange | Mongolia | 2017 -2019</w:t>
            </w:r>
          </w:p>
          <w:p w14:paraId="2E3DB570" w14:textId="77777777" w:rsidR="00C14E11" w:rsidRPr="00C14E11" w:rsidRDefault="00C14E11" w:rsidP="00C14E11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Responsible for the overall share volatility control, stress test and contributed heavily in drafting post-trade rules, procedures and guidelines.</w:t>
            </w:r>
          </w:p>
          <w:p w14:paraId="10665BE3" w14:textId="75EAE244" w:rsidR="00C14E11" w:rsidRPr="00C14E11" w:rsidRDefault="00C14E11" w:rsidP="00C14E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2"/>
                <w:szCs w:val="26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Translator</w:t>
            </w:r>
            <w:r w:rsidRPr="00C14E11">
              <w:rPr>
                <w:rFonts w:ascii="Times New Roman" w:eastAsia="Times New Roman" w:hAnsi="Times New Roman" w:cs="Times New Roman"/>
                <w:sz w:val="22"/>
                <w:szCs w:val="26"/>
                <w:lang w:eastAsia="en-US"/>
              </w:rPr>
              <w:t xml:space="preserve"> </w:t>
            </w: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>| ANZ Translation Bureau |</w:t>
            </w:r>
            <w:r w:rsidRPr="00261786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 xml:space="preserve"> Mongolia |</w:t>
            </w:r>
            <w:r w:rsidRPr="00C14E11">
              <w:rPr>
                <w:rFonts w:ascii="Times New Roman" w:eastAsia="Times New Roman" w:hAnsi="Times New Roman" w:cs="Times New Roman"/>
                <w:b/>
                <w:bCs/>
                <w:sz w:val="22"/>
                <w:szCs w:val="26"/>
                <w:lang w:eastAsia="en-US"/>
              </w:rPr>
              <w:t xml:space="preserve"> 2016 to 2017</w:t>
            </w:r>
          </w:p>
          <w:p w14:paraId="5586F6C9" w14:textId="2FC19BFD" w:rsidR="004D3011" w:rsidRPr="00C14E11" w:rsidRDefault="00C14E11" w:rsidP="00036450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</w:pP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 xml:space="preserve">Responsible for English </w:t>
            </w:r>
            <w:proofErr w:type="gramStart"/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 xml:space="preserve">to </w:t>
            </w:r>
            <w:r w:rsidR="00FA739D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 xml:space="preserve"> </w:t>
            </w:r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>Mongolian</w:t>
            </w:r>
            <w:proofErr w:type="gramEnd"/>
            <w:r w:rsidRPr="00C14E11">
              <w:rPr>
                <w:rFonts w:ascii="Times New Roman" w:eastAsia="Times New Roman" w:hAnsi="Times New Roman" w:cs="Times New Roman"/>
                <w:sz w:val="20"/>
                <w:szCs w:val="24"/>
                <w:lang w:eastAsia="en-US"/>
              </w:rPr>
              <w:t xml:space="preserve"> and Mongolian to English translations.</w:t>
            </w:r>
          </w:p>
          <w:sdt>
            <w:sdtPr>
              <w:rPr>
                <w:sz w:val="14"/>
                <w:szCs w:val="18"/>
              </w:rPr>
              <w:id w:val="1669594239"/>
              <w:placeholder>
                <w:docPart w:val="7816D3EE7732415090928DF7A5BBE2FA"/>
              </w:placeholder>
              <w:temporary/>
              <w:showingPlcHdr/>
              <w15:appearance w15:val="hidden"/>
            </w:sdtPr>
            <w:sdtContent>
              <w:p w14:paraId="336AB6D7" w14:textId="0FBF5562" w:rsidR="00036450" w:rsidRPr="00C14E11" w:rsidRDefault="00180329" w:rsidP="00C14E11">
                <w:pPr>
                  <w:pStyle w:val="Heading2"/>
                  <w:rPr>
                    <w:sz w:val="14"/>
                    <w:szCs w:val="18"/>
                  </w:rPr>
                </w:pPr>
                <w:r w:rsidRPr="00C14E11">
                  <w:rPr>
                    <w:rStyle w:val="Heading2Char"/>
                    <w:b/>
                    <w:bCs/>
                    <w:caps/>
                    <w:szCs w:val="22"/>
                  </w:rPr>
                  <w:t>SKILLS</w:t>
                </w:r>
              </w:p>
            </w:sdtContent>
          </w:sdt>
        </w:tc>
      </w:tr>
    </w:tbl>
    <w:p w14:paraId="24848EAF" w14:textId="5BFD24D1" w:rsidR="00C14E11" w:rsidRPr="00C14E11" w:rsidRDefault="00C14E11" w:rsidP="00C14E11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 xml:space="preserve">Programming Languages: Python, </w:t>
      </w:r>
      <w:proofErr w:type="spellStart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PySpark</w:t>
      </w:r>
      <w:proofErr w:type="spellEnd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, SQL</w:t>
      </w:r>
    </w:p>
    <w:p w14:paraId="0C629689" w14:textId="691955FE" w:rsidR="00C14E11" w:rsidRPr="00C14E11" w:rsidRDefault="00C14E11" w:rsidP="00C14E11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Data Analysis &amp; Machine Learning: </w:t>
      </w:r>
      <w:proofErr w:type="spellStart"/>
      <w:r w:rsidR="00A83CE3">
        <w:rPr>
          <w:rFonts w:ascii="Times New Roman" w:eastAsia="Times New Roman" w:hAnsi="Times New Roman" w:cs="Times New Roman"/>
          <w:sz w:val="24"/>
          <w:szCs w:val="24"/>
          <w:lang w:eastAsia="en-US"/>
        </w:rPr>
        <w:t>LangChain</w:t>
      </w:r>
      <w:proofErr w:type="spellEnd"/>
      <w:r w:rsidR="00A83CE3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Pandas, NumPy, scikit-learn</w:t>
      </w:r>
    </w:p>
    <w:p w14:paraId="3D35B9C5" w14:textId="765DF114" w:rsidR="00C14E11" w:rsidRPr="00C14E11" w:rsidRDefault="00C14E11" w:rsidP="00C14E11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Web Development: Flask, Django, RESTful API</w:t>
      </w:r>
      <w:r w:rsidR="00A83CE3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r w:rsidR="00B33633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</w:p>
    <w:p w14:paraId="512496A7" w14:textId="59FD4E1E" w:rsidR="00C14E11" w:rsidRPr="00C14E11" w:rsidRDefault="00C14E11" w:rsidP="00C14E11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Database Systems: Oracle, Cassandra, </w:t>
      </w:r>
      <w:proofErr w:type="spellStart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DataStacks</w:t>
      </w:r>
      <w:proofErr w:type="spellEnd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DataLake</w:t>
      </w:r>
      <w:proofErr w:type="spellEnd"/>
      <w:r w:rsidR="00A83CE3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="00A83CE3">
        <w:rPr>
          <w:rFonts w:ascii="Times New Roman" w:eastAsia="Times New Roman" w:hAnsi="Times New Roman" w:cs="Times New Roman"/>
          <w:sz w:val="24"/>
          <w:szCs w:val="24"/>
          <w:lang w:eastAsia="en-US"/>
        </w:rPr>
        <w:t>AstraDB</w:t>
      </w:r>
      <w:proofErr w:type="spellEnd"/>
    </w:p>
    <w:p w14:paraId="03B46794" w14:textId="77777777" w:rsidR="00C14E11" w:rsidRPr="00C14E11" w:rsidRDefault="00C14E11" w:rsidP="00C14E11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Version Control: Git, GitHub</w:t>
      </w:r>
    </w:p>
    <w:p w14:paraId="3AF64340" w14:textId="77777777" w:rsidR="00C14E11" w:rsidRPr="00C14E11" w:rsidRDefault="00C14E11" w:rsidP="00C14E11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Cloud Platforms: Azure </w:t>
      </w:r>
      <w:proofErr w:type="spellStart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Devops</w:t>
      </w:r>
      <w:proofErr w:type="spellEnd"/>
    </w:p>
    <w:p w14:paraId="147EC7B8" w14:textId="77777777" w:rsidR="00C14E11" w:rsidRDefault="00C14E11" w:rsidP="00C14E11">
      <w:pPr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Data Visualization: Matplotlib, Seaborn, </w:t>
      </w:r>
      <w:proofErr w:type="spellStart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Plotly</w:t>
      </w:r>
      <w:proofErr w:type="spellEnd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ggplot</w:t>
      </w:r>
      <w:proofErr w:type="spellEnd"/>
      <w:r w:rsidRPr="00C14E11">
        <w:rPr>
          <w:rFonts w:ascii="Times New Roman" w:eastAsia="Times New Roman" w:hAnsi="Times New Roman" w:cs="Times New Roman"/>
          <w:sz w:val="24"/>
          <w:szCs w:val="24"/>
          <w:lang w:eastAsia="en-US"/>
        </w:rPr>
        <w:t>, Microsoft Office</w:t>
      </w:r>
    </w:p>
    <w:p w14:paraId="419CE188" w14:textId="51BB09CF" w:rsidR="00A83CE3" w:rsidRPr="00A83CE3" w:rsidRDefault="00A83CE3" w:rsidP="00A83CE3">
      <w:pPr>
        <w:spacing w:before="100" w:beforeAutospacing="1" w:after="100" w:afterAutospacing="1"/>
        <w:ind w:left="39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 w:rsidRPr="00A83CE3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Achievements:</w:t>
      </w:r>
    </w:p>
    <w:p w14:paraId="7885A38C" w14:textId="5CA6FB34" w:rsidR="00A83CE3" w:rsidRPr="00E90A0F" w:rsidRDefault="00A83CE3" w:rsidP="00E90A0F">
      <w:pPr>
        <w:pStyle w:val="ListParagraph"/>
        <w:numPr>
          <w:ilvl w:val="5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>1</w:t>
      </w:r>
      <w:r w:rsidRPr="00E90A0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US"/>
        </w:rPr>
        <w:t>st</w:t>
      </w:r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place in </w:t>
      </w:r>
      <w:proofErr w:type="spellStart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>HackAIthon</w:t>
      </w:r>
      <w:proofErr w:type="spellEnd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organized by </w:t>
      </w:r>
      <w:proofErr w:type="spellStart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>Datastax</w:t>
      </w:r>
      <w:proofErr w:type="spellEnd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and </w:t>
      </w:r>
      <w:proofErr w:type="spellStart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>Khanbank</w:t>
      </w:r>
      <w:proofErr w:type="spellEnd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>,</w:t>
      </w:r>
      <w:r w:rsid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2024,</w:t>
      </w:r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r w:rsidRPr="00E90A0F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AI shopping assistant on Digital Wallet</w:t>
      </w:r>
    </w:p>
    <w:p w14:paraId="0E72BD06" w14:textId="32F2FFB0" w:rsidR="00A83CE3" w:rsidRPr="00E90A0F" w:rsidRDefault="00A83CE3" w:rsidP="00E90A0F">
      <w:pPr>
        <w:pStyle w:val="ListParagraph"/>
        <w:numPr>
          <w:ilvl w:val="5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Member of Best Project Team at </w:t>
      </w:r>
      <w:proofErr w:type="spellStart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>Khanbank</w:t>
      </w:r>
      <w:proofErr w:type="spellEnd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2023, </w:t>
      </w:r>
      <w:r w:rsidRPr="00E90A0F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Online Loan</w:t>
      </w:r>
    </w:p>
    <w:p w14:paraId="1583E4EC" w14:textId="0643905E" w:rsidR="00A83CE3" w:rsidRPr="00E90A0F" w:rsidRDefault="00A83CE3" w:rsidP="00E90A0F">
      <w:pPr>
        <w:pStyle w:val="ListParagraph"/>
        <w:numPr>
          <w:ilvl w:val="5"/>
          <w:numId w:val="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Member of Best Project at </w:t>
      </w:r>
      <w:proofErr w:type="spellStart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>Khanbank</w:t>
      </w:r>
      <w:proofErr w:type="spellEnd"/>
      <w:r w:rsidRPr="00E90A0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2022, </w:t>
      </w:r>
      <w:r w:rsidRPr="00E90A0F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Debt collection system</w:t>
      </w:r>
    </w:p>
    <w:p w14:paraId="1E4990FD" w14:textId="77777777" w:rsidR="000F50D1" w:rsidRPr="00C0212A" w:rsidRDefault="000F50D1" w:rsidP="00C0212A">
      <w:pPr>
        <w:spacing w:before="100" w:beforeAutospacing="1" w:after="100" w:afterAutospacing="1"/>
        <w:ind w:left="39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 w:rsidRPr="00C0212A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Certificates</w:t>
      </w:r>
    </w:p>
    <w:p w14:paraId="074C0957" w14:textId="77777777" w:rsidR="000F50D1" w:rsidRPr="00C05E23" w:rsidRDefault="000F50D1" w:rsidP="00E90A0F">
      <w:pPr>
        <w:pStyle w:val="ListParagraph"/>
        <w:numPr>
          <w:ilvl w:val="0"/>
          <w:numId w:val="6"/>
        </w:numPr>
        <w:ind w:left="4320"/>
        <w:rPr>
          <w:rFonts w:ascii="Times New Roman" w:hAnsi="Times New Roman" w:cs="Times New Roman"/>
          <w:sz w:val="24"/>
          <w:szCs w:val="28"/>
        </w:rPr>
      </w:pPr>
      <w:r w:rsidRPr="00C05E23">
        <w:rPr>
          <w:rFonts w:ascii="Times New Roman" w:hAnsi="Times New Roman" w:cs="Times New Roman"/>
          <w:sz w:val="24"/>
          <w:szCs w:val="28"/>
        </w:rPr>
        <w:t xml:space="preserve">Certificate of completion Docker &amp; Kubernetes, </w:t>
      </w:r>
      <w:proofErr w:type="spellStart"/>
      <w:r w:rsidRPr="00C05E23">
        <w:rPr>
          <w:rFonts w:ascii="Times New Roman" w:hAnsi="Times New Roman" w:cs="Times New Roman"/>
          <w:sz w:val="24"/>
          <w:szCs w:val="28"/>
        </w:rPr>
        <w:t>Fibo</w:t>
      </w:r>
      <w:proofErr w:type="spellEnd"/>
      <w:r w:rsidRPr="00C05E23">
        <w:rPr>
          <w:rFonts w:ascii="Times New Roman" w:hAnsi="Times New Roman" w:cs="Times New Roman"/>
          <w:sz w:val="24"/>
          <w:szCs w:val="28"/>
        </w:rPr>
        <w:t xml:space="preserve"> Cloud Education, 2022</w:t>
      </w:r>
    </w:p>
    <w:p w14:paraId="0B0EF067" w14:textId="77777777" w:rsidR="000F50D1" w:rsidRPr="00C05E23" w:rsidRDefault="000F50D1" w:rsidP="00E90A0F">
      <w:pPr>
        <w:ind w:left="6840" w:firstLine="48"/>
        <w:rPr>
          <w:rFonts w:ascii="Times New Roman" w:hAnsi="Times New Roman" w:cs="Times New Roman"/>
          <w:sz w:val="24"/>
          <w:szCs w:val="28"/>
        </w:rPr>
      </w:pPr>
    </w:p>
    <w:p w14:paraId="57294FD2" w14:textId="2B395F2F" w:rsidR="000F50D1" w:rsidRPr="00C05E23" w:rsidRDefault="00C0212A" w:rsidP="00E90A0F">
      <w:pPr>
        <w:pStyle w:val="ListParagraph"/>
        <w:numPr>
          <w:ilvl w:val="0"/>
          <w:numId w:val="6"/>
        </w:numPr>
        <w:ind w:left="43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Completion of </w:t>
      </w:r>
      <w:r w:rsidR="000F50D1" w:rsidRPr="00C05E23">
        <w:rPr>
          <w:rFonts w:ascii="Times New Roman" w:hAnsi="Times New Roman" w:cs="Times New Roman"/>
          <w:sz w:val="24"/>
          <w:szCs w:val="28"/>
        </w:rPr>
        <w:t xml:space="preserve">Neural Networks and Deep Learning </w:t>
      </w:r>
      <w:r>
        <w:rPr>
          <w:rFonts w:ascii="Times New Roman" w:hAnsi="Times New Roman" w:cs="Times New Roman"/>
          <w:sz w:val="24"/>
          <w:szCs w:val="28"/>
        </w:rPr>
        <w:t>course</w:t>
      </w:r>
      <w:r w:rsidR="000F50D1" w:rsidRPr="00C05E23">
        <w:rPr>
          <w:rFonts w:ascii="Times New Roman" w:hAnsi="Times New Roman" w:cs="Times New Roman"/>
          <w:sz w:val="24"/>
          <w:szCs w:val="28"/>
        </w:rPr>
        <w:t xml:space="preserve"> by </w:t>
      </w:r>
      <w:proofErr w:type="spellStart"/>
      <w:r w:rsidR="000F50D1" w:rsidRPr="00C05E23">
        <w:rPr>
          <w:rFonts w:ascii="Times New Roman" w:hAnsi="Times New Roman" w:cs="Times New Roman"/>
          <w:sz w:val="24"/>
          <w:szCs w:val="28"/>
        </w:rPr>
        <w:t>Deeplearning.Ai</w:t>
      </w:r>
      <w:proofErr w:type="spellEnd"/>
      <w:r w:rsidR="000F50D1" w:rsidRPr="00C05E23">
        <w:rPr>
          <w:rFonts w:ascii="Times New Roman" w:hAnsi="Times New Roman" w:cs="Times New Roman"/>
          <w:sz w:val="24"/>
          <w:szCs w:val="28"/>
        </w:rPr>
        <w:t xml:space="preserve"> on </w:t>
      </w:r>
      <w:proofErr w:type="spellStart"/>
      <w:r w:rsidR="000F50D1" w:rsidRPr="00C05E23">
        <w:rPr>
          <w:rFonts w:ascii="Times New Roman" w:hAnsi="Times New Roman" w:cs="Times New Roman"/>
          <w:sz w:val="24"/>
          <w:szCs w:val="28"/>
        </w:rPr>
        <w:t>coursera</w:t>
      </w:r>
      <w:proofErr w:type="spellEnd"/>
      <w:r>
        <w:rPr>
          <w:rFonts w:ascii="Times New Roman" w:hAnsi="Times New Roman" w:cs="Times New Roman"/>
          <w:sz w:val="24"/>
          <w:szCs w:val="28"/>
        </w:rPr>
        <w:t>, 2024</w:t>
      </w:r>
    </w:p>
    <w:p w14:paraId="2EB2D95D" w14:textId="77777777" w:rsidR="000F50D1" w:rsidRPr="00C14E11" w:rsidRDefault="000F50D1" w:rsidP="00A83CE3">
      <w:pPr>
        <w:spacing w:before="100" w:beforeAutospacing="1" w:after="100" w:afterAutospacing="1"/>
        <w:ind w:left="396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94EEA58" w14:textId="08CA8280" w:rsidR="0062211C" w:rsidRDefault="0062211C" w:rsidP="000C45FF">
      <w:pPr>
        <w:tabs>
          <w:tab w:val="left" w:pos="990"/>
        </w:tabs>
      </w:pPr>
    </w:p>
    <w:sectPr w:rsidR="0062211C" w:rsidSect="00567B30">
      <w:headerReference w:type="default" r:id="rId9"/>
      <w:pgSz w:w="12240" w:h="15840"/>
      <w:pgMar w:top="568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8BEE9" w14:textId="77777777" w:rsidR="004D6A5C" w:rsidRDefault="004D6A5C" w:rsidP="000C45FF">
      <w:r>
        <w:separator/>
      </w:r>
    </w:p>
  </w:endnote>
  <w:endnote w:type="continuationSeparator" w:id="0">
    <w:p w14:paraId="7B5D72BB" w14:textId="77777777" w:rsidR="004D6A5C" w:rsidRDefault="004D6A5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05D22" w14:textId="77777777" w:rsidR="004D6A5C" w:rsidRDefault="004D6A5C" w:rsidP="000C45FF">
      <w:r>
        <w:separator/>
      </w:r>
    </w:p>
  </w:footnote>
  <w:footnote w:type="continuationSeparator" w:id="0">
    <w:p w14:paraId="58D8895B" w14:textId="77777777" w:rsidR="004D6A5C" w:rsidRDefault="004D6A5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A7AF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89496A5" wp14:editId="6763F40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107167144" name="Graphic 110716714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F28DC"/>
    <w:multiLevelType w:val="multilevel"/>
    <w:tmpl w:val="6204C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87072"/>
    <w:multiLevelType w:val="multilevel"/>
    <w:tmpl w:val="4612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9F2A0C"/>
    <w:multiLevelType w:val="hybridMultilevel"/>
    <w:tmpl w:val="8E028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F742D8"/>
    <w:multiLevelType w:val="multilevel"/>
    <w:tmpl w:val="46CA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B4E55"/>
    <w:multiLevelType w:val="multilevel"/>
    <w:tmpl w:val="CDF6D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0B5AB1"/>
    <w:multiLevelType w:val="multilevel"/>
    <w:tmpl w:val="26E8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CE1901"/>
    <w:multiLevelType w:val="hybridMultilevel"/>
    <w:tmpl w:val="91F4A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4652D8"/>
    <w:multiLevelType w:val="multilevel"/>
    <w:tmpl w:val="D3C4A88E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EF2F82"/>
    <w:multiLevelType w:val="hybridMultilevel"/>
    <w:tmpl w:val="986E2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425944">
    <w:abstractNumId w:val="5"/>
  </w:num>
  <w:num w:numId="2" w16cid:durableId="27072862">
    <w:abstractNumId w:val="0"/>
  </w:num>
  <w:num w:numId="3" w16cid:durableId="1492604644">
    <w:abstractNumId w:val="4"/>
  </w:num>
  <w:num w:numId="4" w16cid:durableId="103354501">
    <w:abstractNumId w:val="1"/>
  </w:num>
  <w:num w:numId="5" w16cid:durableId="901526909">
    <w:abstractNumId w:val="2"/>
  </w:num>
  <w:num w:numId="6" w16cid:durableId="992951338">
    <w:abstractNumId w:val="6"/>
  </w:num>
  <w:num w:numId="7" w16cid:durableId="1718428889">
    <w:abstractNumId w:val="7"/>
  </w:num>
  <w:num w:numId="8" w16cid:durableId="103961647">
    <w:abstractNumId w:val="3"/>
  </w:num>
  <w:num w:numId="9" w16cid:durableId="8192752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11"/>
    <w:rsid w:val="00013CD2"/>
    <w:rsid w:val="00036450"/>
    <w:rsid w:val="00085755"/>
    <w:rsid w:val="00094499"/>
    <w:rsid w:val="000C45FF"/>
    <w:rsid w:val="000E3FD1"/>
    <w:rsid w:val="000F50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61786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4D6A5C"/>
    <w:rsid w:val="005262AC"/>
    <w:rsid w:val="00567B30"/>
    <w:rsid w:val="005E39D5"/>
    <w:rsid w:val="00600670"/>
    <w:rsid w:val="0062123A"/>
    <w:rsid w:val="0062211C"/>
    <w:rsid w:val="00646E75"/>
    <w:rsid w:val="006771D0"/>
    <w:rsid w:val="006A3D63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83CE3"/>
    <w:rsid w:val="00AD0A50"/>
    <w:rsid w:val="00AD76E2"/>
    <w:rsid w:val="00B20152"/>
    <w:rsid w:val="00B33633"/>
    <w:rsid w:val="00B359E4"/>
    <w:rsid w:val="00B57D98"/>
    <w:rsid w:val="00B70850"/>
    <w:rsid w:val="00C0212A"/>
    <w:rsid w:val="00C05E23"/>
    <w:rsid w:val="00C066B6"/>
    <w:rsid w:val="00C14E11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A7867"/>
    <w:rsid w:val="00DD172A"/>
    <w:rsid w:val="00DE781B"/>
    <w:rsid w:val="00E25A26"/>
    <w:rsid w:val="00E4381A"/>
    <w:rsid w:val="00E55D74"/>
    <w:rsid w:val="00E90A0F"/>
    <w:rsid w:val="00F60274"/>
    <w:rsid w:val="00F77FB9"/>
    <w:rsid w:val="00FA739D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8CF45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NormalWeb">
    <w:name w:val="Normal (Web)"/>
    <w:basedOn w:val="Normal"/>
    <w:uiPriority w:val="99"/>
    <w:unhideWhenUsed/>
    <w:rsid w:val="00C14E1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C14E11"/>
    <w:rPr>
      <w:b/>
      <w:bCs/>
    </w:rPr>
  </w:style>
  <w:style w:type="paragraph" w:styleId="ListParagraph">
    <w:name w:val="List Paragraph"/>
    <w:basedOn w:val="Normal"/>
    <w:uiPriority w:val="34"/>
    <w:qFormat/>
    <w:rsid w:val="00C14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0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martuvshineducation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US%7b50F72388-53BF-4B30-9D4C-065E28727828%7d\%7bAB45D460-D67D-4842-A3F0-B58AF883DA48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83C305527394F17B015356CD8D40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7345EF-5AD6-4991-BFD4-042836B56569}"/>
      </w:docPartPr>
      <w:docPartBody>
        <w:p w:rsidR="001A0CBC" w:rsidRDefault="00000000">
          <w:pPr>
            <w:pStyle w:val="F83C305527394F17B015356CD8D40A84"/>
          </w:pPr>
          <w:r w:rsidRPr="00CB0055">
            <w:t>Contact</w:t>
          </w:r>
        </w:p>
      </w:docPartBody>
    </w:docPart>
    <w:docPart>
      <w:docPartPr>
        <w:name w:val="9C656778A0AB45D996DFCA3890E476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48E97D-EF8C-4CDE-B330-903096B1892D}"/>
      </w:docPartPr>
      <w:docPartBody>
        <w:p w:rsidR="001A0CBC" w:rsidRDefault="00000000">
          <w:pPr>
            <w:pStyle w:val="9C656778A0AB45D996DFCA3890E4769A"/>
          </w:pPr>
          <w:r w:rsidRPr="004D3011">
            <w:t>PHONE:</w:t>
          </w:r>
        </w:p>
      </w:docPartBody>
    </w:docPart>
    <w:docPart>
      <w:docPartPr>
        <w:name w:val="5B91AB0D4F524BDCBB92CB4291E02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398403-259E-4D8E-AD12-894175516FF6}"/>
      </w:docPartPr>
      <w:docPartBody>
        <w:p w:rsidR="001A0CBC" w:rsidRDefault="00000000">
          <w:pPr>
            <w:pStyle w:val="5B91AB0D4F524BDCBB92CB4291E02FCE"/>
          </w:pPr>
          <w:r w:rsidRPr="004D3011">
            <w:t>EMAIL:</w:t>
          </w:r>
        </w:p>
      </w:docPartBody>
    </w:docPart>
    <w:docPart>
      <w:docPartPr>
        <w:name w:val="4843D39F313B4E05B77FD9A83A036D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C70A8-FA95-4BD8-B9F0-3799BCD0BACC}"/>
      </w:docPartPr>
      <w:docPartBody>
        <w:p w:rsidR="001A0CBC" w:rsidRDefault="00000000">
          <w:pPr>
            <w:pStyle w:val="4843D39F313B4E05B77FD9A83A036DD3"/>
          </w:pPr>
          <w:r w:rsidRPr="00036450">
            <w:t>EDUCATION</w:t>
          </w:r>
        </w:p>
      </w:docPartBody>
    </w:docPart>
    <w:docPart>
      <w:docPartPr>
        <w:name w:val="7816D3EE7732415090928DF7A5BBE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1BBB7-E9E8-4A7D-AEE5-E548A13404FF}"/>
      </w:docPartPr>
      <w:docPartBody>
        <w:p w:rsidR="001A0CBC" w:rsidRDefault="00000000">
          <w:pPr>
            <w:pStyle w:val="7816D3EE7732415090928DF7A5BBE2FA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0A"/>
    <w:rsid w:val="001A0CBC"/>
    <w:rsid w:val="004D310A"/>
    <w:rsid w:val="006A3D63"/>
    <w:rsid w:val="00D2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3C305527394F17B015356CD8D40A84">
    <w:name w:val="F83C305527394F17B015356CD8D40A84"/>
  </w:style>
  <w:style w:type="paragraph" w:customStyle="1" w:styleId="9C656778A0AB45D996DFCA3890E4769A">
    <w:name w:val="9C656778A0AB45D996DFCA3890E4769A"/>
  </w:style>
  <w:style w:type="paragraph" w:customStyle="1" w:styleId="5B91AB0D4F524BDCBB92CB4291E02FCE">
    <w:name w:val="5B91AB0D4F524BDCBB92CB4291E02FC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4843D39F313B4E05B77FD9A83A036DD3">
    <w:name w:val="4843D39F313B4E05B77FD9A83A036DD3"/>
  </w:style>
  <w:style w:type="paragraph" w:customStyle="1" w:styleId="E1418A8756914C7EBF759E3BCCCD5FA6">
    <w:name w:val="E1418A8756914C7EBF759E3BCCCD5FA6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paragraph" w:customStyle="1" w:styleId="7816D3EE7732415090928DF7A5BBE2FA">
    <w:name w:val="7816D3EE7732415090928DF7A5BBE2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{AB45D460-D67D-4842-A3F0-B58AF883DA48}tf00546271_win32.dotx</Template>
  <TotalTime>0</TotalTime>
  <Pages>1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2024-03-23T13:07:00Z</dcterms:created>
  <dcterms:modified xsi:type="dcterms:W3CDTF">2024-05-19T10:40:00Z</dcterms:modified>
</cp:coreProperties>
</file>